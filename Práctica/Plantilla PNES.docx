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932" w:rsidRPr="00153CD8" w:rsidRDefault="00535932" w:rsidP="00510A3B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53CD8">
        <w:rPr>
          <w:rFonts w:ascii="Arial" w:hAnsi="Arial" w:cs="Arial"/>
          <w:b/>
          <w:sz w:val="24"/>
          <w:szCs w:val="24"/>
          <w:u w:val="single"/>
        </w:rPr>
        <w:t>Descripción de Proceso de Negocio con ENFOQUE SISTÉMICO</w:t>
      </w:r>
    </w:p>
    <w:p w:rsidR="00535932" w:rsidRPr="000B6968" w:rsidRDefault="00535932" w:rsidP="00510A3B">
      <w:pPr>
        <w:spacing w:after="240"/>
        <w:rPr>
          <w:rFonts w:ascii="Arial" w:hAnsi="Arial" w:cs="Arial"/>
          <w:b/>
          <w:sz w:val="20"/>
          <w:szCs w:val="20"/>
        </w:rPr>
      </w:pPr>
      <w:r w:rsidRPr="000B6968">
        <w:rPr>
          <w:rFonts w:ascii="Arial" w:hAnsi="Arial" w:cs="Arial"/>
          <w:b/>
          <w:sz w:val="20"/>
          <w:szCs w:val="20"/>
        </w:rPr>
        <w:t>Objetivo del Actor:</w:t>
      </w:r>
      <w:r w:rsidRPr="000B696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</w:t>
      </w:r>
    </w:p>
    <w:p w:rsidR="00535932" w:rsidRDefault="00535932" w:rsidP="000B6968">
      <w:pPr>
        <w:rPr>
          <w:rFonts w:ascii="Arial" w:hAnsi="Arial" w:cs="Arial"/>
          <w:b/>
          <w:sz w:val="20"/>
          <w:szCs w:val="20"/>
        </w:rPr>
      </w:pPr>
      <w:r w:rsidRPr="000B6968">
        <w:rPr>
          <w:rFonts w:ascii="Arial" w:hAnsi="Arial" w:cs="Arial"/>
          <w:b/>
          <w:sz w:val="20"/>
          <w:szCs w:val="20"/>
        </w:rPr>
        <w:t>Actor principal:</w:t>
      </w:r>
      <w:r>
        <w:rPr>
          <w:rFonts w:ascii="Arial" w:hAnsi="Arial" w:cs="Arial"/>
          <w:b/>
          <w:sz w:val="20"/>
          <w:szCs w:val="20"/>
        </w:rPr>
        <w:t xml:space="preserve">____________________________________ </w:t>
      </w:r>
      <w:r w:rsidRPr="000B6968">
        <w:rPr>
          <w:rFonts w:ascii="Arial" w:hAnsi="Arial" w:cs="Arial"/>
          <w:b/>
          <w:sz w:val="20"/>
          <w:szCs w:val="20"/>
        </w:rPr>
        <w:t xml:space="preserve">Actores de apoyo: </w:t>
      </w:r>
      <w:r>
        <w:rPr>
          <w:rFonts w:ascii="Arial" w:hAnsi="Arial" w:cs="Arial"/>
          <w:b/>
          <w:sz w:val="20"/>
          <w:szCs w:val="20"/>
        </w:rPr>
        <w:t>__________________________</w:t>
      </w:r>
    </w:p>
    <w:p w:rsidR="00535932" w:rsidRPr="000B6968" w:rsidRDefault="00535932" w:rsidP="000B696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   _________________________________________</w:t>
      </w:r>
    </w:p>
    <w:p w:rsidR="00535932" w:rsidRPr="000B6968" w:rsidRDefault="00535932" w:rsidP="000B6968">
      <w:pPr>
        <w:rPr>
          <w:rFonts w:ascii="Arial" w:hAnsi="Arial" w:cs="Arial"/>
          <w:sz w:val="20"/>
          <w:szCs w:val="20"/>
        </w:rPr>
      </w:pPr>
      <w:r w:rsidRPr="000B6968">
        <w:rPr>
          <w:rFonts w:ascii="Arial" w:hAnsi="Arial" w:cs="Arial"/>
          <w:b/>
          <w:sz w:val="20"/>
          <w:szCs w:val="20"/>
        </w:rPr>
        <w:tab/>
      </w:r>
      <w:r w:rsidRPr="000B6968">
        <w:rPr>
          <w:rFonts w:ascii="Arial" w:hAnsi="Arial" w:cs="Arial"/>
          <w:b/>
          <w:sz w:val="20"/>
          <w:szCs w:val="20"/>
        </w:rPr>
        <w:tab/>
      </w:r>
      <w:r w:rsidRPr="000B6968">
        <w:rPr>
          <w:rFonts w:ascii="Arial" w:hAnsi="Arial" w:cs="Arial"/>
          <w:b/>
          <w:sz w:val="20"/>
          <w:szCs w:val="20"/>
        </w:rPr>
        <w:tab/>
      </w:r>
      <w:r w:rsidRPr="000B6968">
        <w:rPr>
          <w:rFonts w:ascii="Arial" w:hAnsi="Arial" w:cs="Arial"/>
          <w:b/>
          <w:sz w:val="20"/>
          <w:szCs w:val="20"/>
        </w:rPr>
        <w:tab/>
      </w:r>
      <w:r w:rsidRPr="000B6968">
        <w:rPr>
          <w:rFonts w:ascii="Arial" w:hAnsi="Arial" w:cs="Arial"/>
          <w:b/>
          <w:sz w:val="20"/>
          <w:szCs w:val="20"/>
        </w:rPr>
        <w:tab/>
      </w:r>
      <w:r w:rsidRPr="000B6968">
        <w:rPr>
          <w:rFonts w:ascii="Arial" w:hAnsi="Arial" w:cs="Arial"/>
          <w:b/>
          <w:sz w:val="20"/>
          <w:szCs w:val="20"/>
        </w:rPr>
        <w:tab/>
      </w:r>
      <w:r w:rsidRPr="000B6968">
        <w:rPr>
          <w:rFonts w:ascii="Arial" w:hAnsi="Arial" w:cs="Arial"/>
          <w:b/>
          <w:sz w:val="20"/>
          <w:szCs w:val="20"/>
        </w:rPr>
        <w:tab/>
      </w:r>
      <w:r w:rsidRPr="000B6968">
        <w:rPr>
          <w:rFonts w:ascii="Arial" w:hAnsi="Arial" w:cs="Arial"/>
          <w:b/>
          <w:sz w:val="20"/>
          <w:szCs w:val="20"/>
        </w:rPr>
        <w:tab/>
        <w:t xml:space="preserve">Actor pasivo: </w:t>
      </w:r>
      <w:r>
        <w:rPr>
          <w:rFonts w:ascii="Arial" w:hAnsi="Arial" w:cs="Arial"/>
          <w:b/>
          <w:sz w:val="20"/>
          <w:szCs w:val="20"/>
        </w:rPr>
        <w:t>_____________________________</w:t>
      </w:r>
    </w:p>
    <w:p w:rsidR="00535932" w:rsidRPr="000B6968" w:rsidRDefault="00535932" w:rsidP="000B6968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0"/>
          <w:szCs w:val="20"/>
        </w:rPr>
      </w:pPr>
    </w:p>
    <w:p w:rsidR="00535932" w:rsidRPr="000B6968" w:rsidRDefault="00535932" w:rsidP="000B6968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i/>
          <w:sz w:val="20"/>
          <w:szCs w:val="20"/>
        </w:rPr>
      </w:pPr>
      <w:r w:rsidRPr="000B6968">
        <w:rPr>
          <w:rFonts w:ascii="Arial" w:hAnsi="Arial" w:cs="Arial"/>
          <w:b/>
          <w:sz w:val="20"/>
          <w:szCs w:val="20"/>
        </w:rPr>
        <w:t xml:space="preserve">Diagrama </w:t>
      </w:r>
      <w:r w:rsidRPr="000B6968">
        <w:rPr>
          <w:rFonts w:ascii="Arial" w:hAnsi="Arial" w:cs="Arial"/>
          <w:i/>
          <w:sz w:val="20"/>
          <w:szCs w:val="20"/>
        </w:rPr>
        <w:t>(nombre del proceso de negocio, identificación de actores)</w:t>
      </w:r>
    </w:p>
    <w:p w:rsidR="00535932" w:rsidRDefault="00535932" w:rsidP="000B6968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0"/>
          <w:szCs w:val="20"/>
        </w:rPr>
      </w:pPr>
      <w:r>
        <w:rPr>
          <w:noProof/>
          <w:lang w:eastAsia="es-AR"/>
        </w:rPr>
        <w:pict>
          <v:group id="_x0000_s1026" editas="canvas" style="position:absolute;left:0;text-align:left;margin-left:45pt;margin-top:5.8pt;width:400.6pt;height:148.3pt;z-index:251658240" coordorigin="1701,6559" coordsize="8012,2966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1701;top:6559;width:8012;height:2966" o:preferrelative="f">
              <v:fill o:detectmouseclick="t"/>
              <v:path o:extrusionok="t" o:connecttype="none"/>
              <o:lock v:ext="edit" text="t"/>
            </v:shape>
            <v:rect id="_x0000_s1028" style="position:absolute;left:3861;top:7076;width:2319;height:1676">
              <v:textbox style="mso-next-textbox:#_x0000_s1028">
                <w:txbxContent>
                  <w:p w:rsidR="00535932" w:rsidRDefault="00535932" w:rsidP="000B6968"/>
                  <w:p w:rsidR="00535932" w:rsidRDefault="00535932" w:rsidP="000B6968"/>
                </w:txbxContent>
              </v:textbox>
            </v:rect>
            <v:group id="_x0000_s1029" style="position:absolute;left:7893;top:7365;width:361;height:720" coordorigin="4761,6419" coordsize="720,1260">
              <v:oval id="_x0000_s1030" style="position:absolute;left:4941;top:6419;width:360;height:360" strokeweight="1pt"/>
              <v:line id="_x0000_s1031" style="position:absolute" from="5121,6779" to="5121,7319" strokeweight="1pt"/>
              <v:line id="_x0000_s1032" style="position:absolute;flip:x" from="4761,7319" to="5121,7679" strokeweight="1pt"/>
              <v:line id="_x0000_s1033" style="position:absolute" from="5121,7319" to="5481,7679" strokeweight="1pt"/>
              <v:line id="_x0000_s1034" style="position:absolute" from="4761,6959" to="5481,6960" strokeweight="1pt"/>
            </v:group>
            <v:group id="_x0000_s1035" style="position:absolute;left:2493;top:7365;width:361;height:720" coordorigin="4761,6419" coordsize="720,1260">
              <v:oval id="_x0000_s1036" style="position:absolute;left:4941;top:6419;width:360;height:360" strokeweight="1pt"/>
              <v:line id="_x0000_s1037" style="position:absolute" from="5121,6779" to="5121,7319" strokeweight="1pt"/>
              <v:line id="_x0000_s1038" style="position:absolute;flip:x" from="4761,7319" to="5121,7679" strokeweight="1pt"/>
              <v:line id="_x0000_s1039" style="position:absolute" from="5121,7319" to="5481,7679" strokeweight="1pt"/>
              <v:line id="_x0000_s1040" style="position:absolute" from="4761,6959" to="5481,6960" strokeweight="1pt"/>
            </v:group>
            <v:group id="_x0000_s1041" style="position:absolute;left:7893;top:8805;width:361;height:720" coordorigin="4761,6419" coordsize="720,1260">
              <v:oval id="_x0000_s1042" style="position:absolute;left:4941;top:6419;width:360;height:360" strokeweight="1pt"/>
              <v:line id="_x0000_s1043" style="position:absolute" from="5121,6779" to="5121,7319" strokeweight="1pt"/>
              <v:line id="_x0000_s1044" style="position:absolute;flip:x" from="4761,7319" to="5121,7679" strokeweight="1pt"/>
              <v:line id="_x0000_s1045" style="position:absolute" from="5121,7319" to="5481,7679" strokeweight="1pt"/>
              <v:line id="_x0000_s1046" style="position:absolute" from="4761,6959" to="5481,6960" strokeweight="1pt"/>
            </v:group>
            <v:group id="_x0000_s1047" style="position:absolute;left:7173;top:8085;width:361;height:720" coordorigin="4761,6419" coordsize="720,1260">
              <v:oval id="_x0000_s1048" style="position:absolute;left:4941;top:6419;width:360;height:360" strokeweight="1pt"/>
              <v:line id="_x0000_s1049" style="position:absolute" from="5121,6779" to="5121,7319" strokeweight="1pt"/>
              <v:line id="_x0000_s1050" style="position:absolute;flip:x" from="4761,7319" to="5121,7679" strokeweight="1pt"/>
              <v:line id="_x0000_s1051" style="position:absolute" from="5121,7319" to="5481,7679" strokeweight="1pt"/>
              <v:line id="_x0000_s1052" style="position:absolute" from="4761,6959" to="5481,6960" strokeweight="1pt"/>
            </v:group>
            <v:group id="_x0000_s1053" style="position:absolute;left:7173;top:6559;width:361;height:720" coordorigin="4761,6419" coordsize="720,1260">
              <v:oval id="_x0000_s1054" style="position:absolute;left:4941;top:6419;width:360;height:360" strokeweight="1pt"/>
              <v:line id="_x0000_s1055" style="position:absolute" from="5121,6779" to="5121,7319" strokeweight="1pt"/>
              <v:line id="_x0000_s1056" style="position:absolute;flip:x" from="4761,7319" to="5121,7679" strokeweight="1pt"/>
              <v:line id="_x0000_s1057" style="position:absolute" from="5121,7319" to="5481,7679" strokeweight="1pt"/>
              <v:line id="_x0000_s1058" style="position:absolute" from="4761,6959" to="5481,6960" strokeweight="1pt"/>
            </v:group>
            <w10:wrap type="square"/>
          </v:group>
        </w:pict>
      </w:r>
    </w:p>
    <w:p w:rsidR="00535932" w:rsidRDefault="00535932" w:rsidP="000B6968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0"/>
          <w:szCs w:val="20"/>
        </w:rPr>
      </w:pPr>
    </w:p>
    <w:p w:rsidR="00535932" w:rsidRDefault="00535932" w:rsidP="000B6968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0"/>
          <w:szCs w:val="20"/>
        </w:rPr>
      </w:pPr>
    </w:p>
    <w:p w:rsidR="00535932" w:rsidRDefault="00535932" w:rsidP="000B6968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0"/>
          <w:szCs w:val="20"/>
        </w:rPr>
      </w:pPr>
    </w:p>
    <w:p w:rsidR="00535932" w:rsidRDefault="00535932" w:rsidP="000B6968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0"/>
          <w:szCs w:val="20"/>
        </w:rPr>
      </w:pPr>
    </w:p>
    <w:p w:rsidR="00535932" w:rsidRDefault="00535932" w:rsidP="000B6968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0"/>
          <w:szCs w:val="20"/>
        </w:rPr>
      </w:pPr>
    </w:p>
    <w:p w:rsidR="00535932" w:rsidRDefault="00535932" w:rsidP="000B6968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0"/>
          <w:szCs w:val="20"/>
        </w:rPr>
      </w:pPr>
    </w:p>
    <w:p w:rsidR="00535932" w:rsidRDefault="00535932" w:rsidP="000B6968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0"/>
          <w:szCs w:val="20"/>
        </w:rPr>
      </w:pPr>
    </w:p>
    <w:p w:rsidR="00535932" w:rsidRDefault="00535932" w:rsidP="000B6968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0"/>
          <w:szCs w:val="20"/>
        </w:rPr>
      </w:pPr>
    </w:p>
    <w:p w:rsidR="00535932" w:rsidRDefault="00535932" w:rsidP="000B6968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0"/>
          <w:szCs w:val="20"/>
        </w:rPr>
      </w:pPr>
    </w:p>
    <w:p w:rsidR="00535932" w:rsidRDefault="00535932" w:rsidP="000B6968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0"/>
          <w:szCs w:val="20"/>
        </w:rPr>
      </w:pPr>
    </w:p>
    <w:p w:rsidR="00535932" w:rsidRDefault="00535932" w:rsidP="000B6968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sz w:val="20"/>
          <w:szCs w:val="20"/>
        </w:rPr>
      </w:pPr>
    </w:p>
    <w:p w:rsidR="00535932" w:rsidRDefault="00535932" w:rsidP="000B6968">
      <w:pPr>
        <w:rPr>
          <w:rFonts w:ascii="Arial" w:hAnsi="Arial" w:cs="Arial"/>
          <w:b/>
          <w:sz w:val="20"/>
          <w:szCs w:val="20"/>
        </w:rPr>
      </w:pPr>
      <w:r w:rsidRPr="000B6968">
        <w:rPr>
          <w:rFonts w:ascii="Arial" w:hAnsi="Arial" w:cs="Arial"/>
          <w:b/>
          <w:sz w:val="20"/>
          <w:szCs w:val="20"/>
        </w:rPr>
        <w:t xml:space="preserve">Alcance del proceso: </w:t>
      </w:r>
      <w:r>
        <w:rPr>
          <w:rFonts w:ascii="Arial" w:hAnsi="Arial" w:cs="Arial"/>
          <w:b/>
          <w:sz w:val="20"/>
          <w:szCs w:val="20"/>
        </w:rPr>
        <w:t>_________________________________________________________________________</w:t>
      </w:r>
    </w:p>
    <w:p w:rsidR="00535932" w:rsidRDefault="00535932" w:rsidP="000B696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0B696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0B6968">
      <w:pPr>
        <w:rPr>
          <w:rFonts w:ascii="Arial" w:hAnsi="Arial" w:cs="Arial"/>
          <w:b/>
          <w:sz w:val="20"/>
          <w:szCs w:val="20"/>
        </w:rPr>
      </w:pPr>
      <w:r w:rsidRPr="000B6968">
        <w:rPr>
          <w:rFonts w:ascii="Arial" w:hAnsi="Arial" w:cs="Arial"/>
          <w:b/>
          <w:sz w:val="20"/>
          <w:szCs w:val="20"/>
        </w:rPr>
        <w:t>Evento externo iniciador:</w:t>
      </w:r>
      <w:r>
        <w:rPr>
          <w:rFonts w:ascii="Arial" w:hAnsi="Arial" w:cs="Arial"/>
          <w:b/>
          <w:sz w:val="20"/>
          <w:szCs w:val="20"/>
        </w:rPr>
        <w:t>______________________________________________________________________</w:t>
      </w:r>
    </w:p>
    <w:p w:rsidR="00535932" w:rsidRPr="000B6968" w:rsidRDefault="00535932" w:rsidP="00510A3B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Default="00535932" w:rsidP="000B6968">
      <w:pPr>
        <w:rPr>
          <w:rFonts w:ascii="Arial" w:hAnsi="Arial" w:cs="Arial"/>
          <w:b/>
          <w:sz w:val="20"/>
          <w:szCs w:val="20"/>
        </w:rPr>
      </w:pPr>
      <w:r w:rsidRPr="000B6968">
        <w:rPr>
          <w:rFonts w:ascii="Arial" w:hAnsi="Arial" w:cs="Arial"/>
          <w:b/>
          <w:sz w:val="20"/>
          <w:szCs w:val="20"/>
        </w:rPr>
        <w:t>Flujo Básico:</w:t>
      </w:r>
    </w:p>
    <w:p w:rsidR="00535932" w:rsidRPr="000B6968" w:rsidRDefault="00535932" w:rsidP="00510A3B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510A3B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510A3B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510A3B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510A3B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510A3B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510A3B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510A3B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510A3B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Default="00535932" w:rsidP="000B6968">
      <w:pPr>
        <w:rPr>
          <w:rFonts w:ascii="Arial" w:hAnsi="Arial" w:cs="Arial"/>
          <w:b/>
          <w:sz w:val="20"/>
          <w:szCs w:val="20"/>
        </w:rPr>
      </w:pPr>
    </w:p>
    <w:p w:rsidR="00535932" w:rsidRDefault="00535932" w:rsidP="000B6968">
      <w:pPr>
        <w:rPr>
          <w:rFonts w:ascii="Arial" w:hAnsi="Arial" w:cs="Arial"/>
          <w:b/>
          <w:sz w:val="20"/>
          <w:szCs w:val="20"/>
        </w:rPr>
      </w:pPr>
      <w:r w:rsidRPr="000B6968">
        <w:rPr>
          <w:rFonts w:ascii="Arial" w:hAnsi="Arial" w:cs="Arial"/>
          <w:b/>
          <w:sz w:val="20"/>
          <w:szCs w:val="20"/>
        </w:rPr>
        <w:t>Alternativas: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Default="00535932" w:rsidP="000B6968">
      <w:pPr>
        <w:rPr>
          <w:rFonts w:ascii="Arial" w:hAnsi="Arial" w:cs="Arial"/>
          <w:b/>
          <w:sz w:val="20"/>
          <w:szCs w:val="20"/>
        </w:rPr>
      </w:pPr>
    </w:p>
    <w:p w:rsidR="00535932" w:rsidRPr="000B6968" w:rsidRDefault="00535932" w:rsidP="000B6968">
      <w:pPr>
        <w:rPr>
          <w:rFonts w:ascii="Arial" w:hAnsi="Arial" w:cs="Arial"/>
          <w:b/>
          <w:sz w:val="20"/>
          <w:szCs w:val="20"/>
        </w:rPr>
      </w:pPr>
      <w:r w:rsidRPr="000B6968">
        <w:rPr>
          <w:rFonts w:ascii="Arial" w:hAnsi="Arial" w:cs="Arial"/>
          <w:b/>
          <w:sz w:val="20"/>
          <w:szCs w:val="20"/>
        </w:rPr>
        <w:t>Reglas de Negocio: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Default="00535932" w:rsidP="000B6968">
      <w:pPr>
        <w:rPr>
          <w:rFonts w:ascii="Arial" w:hAnsi="Arial" w:cs="Arial"/>
          <w:b/>
          <w:sz w:val="20"/>
          <w:szCs w:val="20"/>
        </w:rPr>
      </w:pPr>
    </w:p>
    <w:p w:rsidR="00535932" w:rsidRDefault="00535932" w:rsidP="000B6968">
      <w:pPr>
        <w:rPr>
          <w:rFonts w:ascii="Arial" w:hAnsi="Arial" w:cs="Arial"/>
          <w:b/>
          <w:sz w:val="20"/>
          <w:szCs w:val="20"/>
        </w:rPr>
      </w:pPr>
      <w:r w:rsidRPr="000B6968">
        <w:rPr>
          <w:rFonts w:ascii="Arial" w:hAnsi="Arial" w:cs="Arial"/>
          <w:b/>
          <w:sz w:val="20"/>
          <w:szCs w:val="20"/>
        </w:rPr>
        <w:t>Diccionario de Datos: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153C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194FA9">
      <w:pPr>
        <w:spacing w:after="2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0B6968" w:rsidRDefault="00535932" w:rsidP="00194FA9">
      <w:pPr>
        <w:spacing w:after="2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Default="00535932" w:rsidP="00510A3B">
      <w:pPr>
        <w:autoSpaceDE w:val="0"/>
        <w:autoSpaceDN w:val="0"/>
        <w:adjustRightInd w:val="0"/>
      </w:pPr>
      <w:r w:rsidRPr="00482358">
        <w:t xml:space="preserve">                    </w:t>
      </w:r>
    </w:p>
    <w:p w:rsidR="00535932" w:rsidRDefault="00535932" w:rsidP="00DA727D">
      <w:pPr>
        <w:rPr>
          <w:rFonts w:ascii="Arial" w:hAnsi="Arial" w:cs="Arial"/>
          <w:b/>
          <w:sz w:val="20"/>
          <w:szCs w:val="20"/>
        </w:rPr>
      </w:pPr>
      <w:r w:rsidRPr="00DA727D">
        <w:rPr>
          <w:rFonts w:ascii="Arial" w:hAnsi="Arial" w:cs="Arial"/>
          <w:b/>
          <w:sz w:val="20"/>
          <w:szCs w:val="20"/>
        </w:rPr>
        <w:t>Cuenstiones abiertas</w:t>
      </w:r>
    </w:p>
    <w:p w:rsidR="00535932" w:rsidRPr="000B6968" w:rsidRDefault="00535932" w:rsidP="00DA727D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p w:rsidR="00535932" w:rsidRPr="00DA727D" w:rsidRDefault="00535932" w:rsidP="00DA727D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</w:t>
      </w:r>
    </w:p>
    <w:sectPr w:rsidR="00535932" w:rsidRPr="00DA727D" w:rsidSect="00DA727D">
      <w:headerReference w:type="default" r:id="rId7"/>
      <w:pgSz w:w="11907" w:h="16840" w:code="9"/>
      <w:pgMar w:top="1102" w:right="747" w:bottom="1079" w:left="902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5932" w:rsidRDefault="00535932">
      <w:r>
        <w:separator/>
      </w:r>
    </w:p>
  </w:endnote>
  <w:endnote w:type="continuationSeparator" w:id="1">
    <w:p w:rsidR="00535932" w:rsidRDefault="005359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5932" w:rsidRDefault="00535932">
      <w:r>
        <w:separator/>
      </w:r>
    </w:p>
  </w:footnote>
  <w:footnote w:type="continuationSeparator" w:id="1">
    <w:p w:rsidR="00535932" w:rsidRDefault="0053593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5932" w:rsidRDefault="00535932" w:rsidP="00153CD8">
    <w:pPr>
      <w:pStyle w:val="Header"/>
    </w:pPr>
    <w:r w:rsidRPr="00153CD8">
      <w:rPr>
        <w:b/>
        <w:sz w:val="28"/>
        <w:szCs w:val="28"/>
      </w:rPr>
      <w:t>Plantilla</w:t>
    </w:r>
    <w:r>
      <w:rPr>
        <w:b/>
        <w:sz w:val="28"/>
        <w:szCs w:val="28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56544F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85A0AA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FFE8F4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05E6AAF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C4A0C1B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4EC3EC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62C79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6A4B1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30E31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4CEE97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B6968"/>
    <w:rsid w:val="000B6968"/>
    <w:rsid w:val="00153CD8"/>
    <w:rsid w:val="00194FA9"/>
    <w:rsid w:val="00292B3B"/>
    <w:rsid w:val="00482358"/>
    <w:rsid w:val="00510A3B"/>
    <w:rsid w:val="00535932"/>
    <w:rsid w:val="0075421F"/>
    <w:rsid w:val="0078251C"/>
    <w:rsid w:val="008D3103"/>
    <w:rsid w:val="00B12360"/>
    <w:rsid w:val="00C17033"/>
    <w:rsid w:val="00C37A3F"/>
    <w:rsid w:val="00DA727D"/>
    <w:rsid w:val="00E15B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semiHidden="0" w:uiPriority="0" w:unhideWhenUsed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6968"/>
    <w:pPr>
      <w:spacing w:after="200" w:line="276" w:lineRule="auto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B6968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510A3B"/>
    <w:pPr>
      <w:spacing w:before="240" w:after="60" w:line="240" w:lineRule="auto"/>
      <w:outlineLvl w:val="7"/>
    </w:pPr>
    <w:rPr>
      <w:rFonts w:ascii="Times New Roman" w:hAnsi="Times New Roman"/>
      <w:i/>
      <w:iCs/>
      <w:sz w:val="24"/>
      <w:szCs w:val="24"/>
      <w:lang w:eastAsia="es-E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0B6968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Pr>
      <w:rFonts w:ascii="Calibri" w:hAnsi="Calibri" w:cs="Times New Roman"/>
      <w:i/>
      <w:iCs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rsid w:val="00153CD8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lang w:eastAsia="en-US"/>
    </w:rPr>
  </w:style>
  <w:style w:type="paragraph" w:styleId="Footer">
    <w:name w:val="footer"/>
    <w:basedOn w:val="Normal"/>
    <w:link w:val="FooterChar"/>
    <w:uiPriority w:val="99"/>
    <w:rsid w:val="00153CD8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25</TotalTime>
  <Pages>2</Pages>
  <Words>671</Words>
  <Characters>3695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</dc:creator>
  <cp:keywords/>
  <dc:description/>
  <cp:lastModifiedBy>Claudia M.</cp:lastModifiedBy>
  <cp:revision>5</cp:revision>
  <dcterms:created xsi:type="dcterms:W3CDTF">2012-05-15T18:37:00Z</dcterms:created>
  <dcterms:modified xsi:type="dcterms:W3CDTF">2013-06-04T02:52:00Z</dcterms:modified>
</cp:coreProperties>
</file>